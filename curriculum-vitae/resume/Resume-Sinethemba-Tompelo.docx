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PlainTable4"/>
        <w:tblpPr w:leftFromText="180" w:rightFromText="180" w:tblpY="468"/>
        <w:tblW w:w="11245" w:type="dxa"/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3752"/>
        <w:gridCol w:w="750"/>
        <w:gridCol w:w="6743"/>
      </w:tblGrid>
      <w:tr w:rsidR="001B2ABD" w14:paraId="61F6211F" w14:textId="77777777" w:rsidTr="006D4E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49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52" w:type="dxa"/>
            <w:shd w:val="clear" w:color="auto" w:fill="FFFFFF" w:themeFill="background1"/>
          </w:tcPr>
          <w:p w14:paraId="04B90DB6" w14:textId="77777777" w:rsidR="001B2ABD" w:rsidRDefault="001B2ABD" w:rsidP="00E00B42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648665C" wp14:editId="0AFF78FF">
                      <wp:simplePos x="0" y="0"/>
                      <wp:positionH relativeFrom="column">
                        <wp:posOffset>225425</wp:posOffset>
                      </wp:positionH>
                      <wp:positionV relativeFrom="page">
                        <wp:posOffset>303530</wp:posOffset>
                      </wp:positionV>
                      <wp:extent cx="1774190" cy="2259330"/>
                      <wp:effectExtent l="19050" t="19050" r="35560" b="45720"/>
                      <wp:wrapSquare wrapText="bothSides"/>
                      <wp:docPr id="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74190" cy="225933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05DF8073" id="Oval 2" o:spid="_x0000_s1026" style="position:absolute;margin-left:17.75pt;margin-top:23.9pt;width:139.7pt;height:177.9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" strokecolor="gray [1629]" strokeweight="5pt">
                      <v:fill r:id="rId8" o:title="" recolor="t" rotate="t" type="frame"/>
                      <v:stroke joinstyle="miter"/>
                      <w10:wrap type="square" anchory="page"/>
                    </v:oval>
                  </w:pict>
                </mc:Fallback>
              </mc:AlternateContent>
            </w:r>
          </w:p>
        </w:tc>
        <w:tc>
          <w:tcPr>
            <w:tcW w:w="750" w:type="dxa"/>
            <w:shd w:val="clear" w:color="auto" w:fill="FFFFFF" w:themeFill="background1"/>
          </w:tcPr>
          <w:p w14:paraId="4A4FA9E7" w14:textId="77777777" w:rsidR="001B2ABD" w:rsidRDefault="001B2ABD" w:rsidP="00E00B42">
            <w:pPr>
              <w:tabs>
                <w:tab w:val="left" w:pos="9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743" w:type="dxa"/>
            <w:shd w:val="clear" w:color="auto" w:fill="FFFFFF" w:themeFill="background1"/>
            <w:vAlign w:val="center"/>
          </w:tcPr>
          <w:p w14:paraId="0C4D7188" w14:textId="7F26B879" w:rsidR="000E1A0E" w:rsidRPr="00EB5B95" w:rsidRDefault="00D52D4E" w:rsidP="00EB5B95">
            <w:pPr>
              <w:pStyle w:val="Titl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SInethemba Tompelo</w:t>
            </w:r>
          </w:p>
          <w:p w14:paraId="44C202E7" w14:textId="3379CA9F" w:rsidR="001B2ABD" w:rsidRPr="00EB5B95" w:rsidRDefault="00EB5B95" w:rsidP="00EB5B95">
            <w:pPr>
              <w:pStyle w:val="Subtitl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pacing w:val="0"/>
                <w:w w:val="100"/>
              </w:rPr>
            </w:pPr>
            <w:r w:rsidRPr="00EB5B95">
              <w:rPr>
                <w:noProof/>
                <w:spacing w:val="2109"/>
                <w:w w:val="33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534CA35E" wp14:editId="009F6D0A">
                      <wp:simplePos x="0" y="0"/>
                      <wp:positionH relativeFrom="column">
                        <wp:align>center</wp:align>
                      </wp:positionH>
                      <wp:positionV relativeFrom="paragraph">
                        <wp:posOffset>182880</wp:posOffset>
                      </wp:positionV>
                      <wp:extent cx="2360930" cy="1404620"/>
                      <wp:effectExtent l="0" t="0" r="0" b="6985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994B5D9" w14:textId="042C45C4" w:rsidR="00EB5B95" w:rsidRPr="00EB5B95" w:rsidRDefault="00EB5B95" w:rsidP="00EB5B9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 w:rsidRPr="00EB5B95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Junior Data Scientist | Junior Data Analyst</w:t>
                                  </w:r>
                                </w:p>
                              </w:txbxContent>
                            </wps:txbx>
                            <wps:bodyPr rot="0" vert="horz" wrap="square" lIns="9000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534CA35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0;margin-top:14.4pt;width:185.9pt;height:110.6pt;z-index:251661312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" fillcolor="#272727 [2749]" stroked="f">
                      <v:textbox style="mso-fit-shape-to-text:t" inset="2.5mm">
                        <w:txbxContent>
                          <w:p w14:paraId="5994B5D9" w14:textId="042C45C4" w:rsidR="00EB5B95" w:rsidRPr="00EB5B95" w:rsidRDefault="00EB5B95" w:rsidP="00EB5B9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EB5B9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Junior Data Scientist | Junior Data Analyst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1B2ABD" w14:paraId="15FC1826" w14:textId="77777777" w:rsidTr="00E00B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52" w:type="dxa"/>
            <w:shd w:val="clear" w:color="auto" w:fill="FFFFFF" w:themeFill="background1"/>
          </w:tcPr>
          <w:sdt>
            <w:sdtPr>
              <w:id w:val="-1711873194"/>
              <w:placeholder>
                <w:docPart w:val="9DB23E0F9C6F4F0AA2FAD41E670EDFAA"/>
              </w:placeholder>
              <w:temporary/>
              <w:showingPlcHdr/>
              <w15:appearance w15:val="hidden"/>
            </w:sdtPr>
            <w:sdtContent>
              <w:p w14:paraId="3A618DDC" w14:textId="77777777" w:rsidR="001B2ABD" w:rsidRDefault="00036450" w:rsidP="00E00B42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321D382A" w14:textId="20848290" w:rsidR="00036450" w:rsidRDefault="00036450" w:rsidP="00E00B42">
            <w:pPr>
              <w:rPr>
                <w:b w:val="0"/>
                <w:bCs w:val="0"/>
              </w:rPr>
            </w:pPr>
          </w:p>
          <w:p w14:paraId="0431D2C3" w14:textId="6EB8DA01" w:rsidR="00E00B42" w:rsidRPr="000E1A0E" w:rsidRDefault="000E1A0E" w:rsidP="000E1A0E">
            <w:r>
              <w:t>An eager, passionate, disciplined Junior Data Scientist/Junior Data Analyst with a strong foundation in Python &amp; SQL programming, data analysis tools like pandas, data visualization and statistical analysis</w:t>
            </w:r>
            <w:r w:rsidR="002E2E99">
              <w:t>, and has</w:t>
            </w:r>
            <w:r>
              <w:t xml:space="preserve"> the passion of providing data insights to businesses, and always strive to expand </w:t>
            </w:r>
            <w:r w:rsidR="002E2E99">
              <w:t>his</w:t>
            </w:r>
            <w:r>
              <w:t xml:space="preserve"> skillset, and looking to leverage </w:t>
            </w:r>
            <w:r w:rsidR="002E2E99">
              <w:t>his</w:t>
            </w:r>
            <w:r>
              <w:t xml:space="preserve"> analytical skills to contribute to innovative projects in data science.</w:t>
            </w:r>
          </w:p>
          <w:sdt>
            <w:sdtPr>
              <w:id w:val="-1954003311"/>
              <w:placeholder>
                <w:docPart w:val="4486A4A46FD2460EAD07285EA24131C9"/>
              </w:placeholder>
              <w:temporary/>
              <w:showingPlcHdr/>
              <w15:appearance w15:val="hidden"/>
            </w:sdtPr>
            <w:sdtContent>
              <w:p w14:paraId="7B16E1E6" w14:textId="66848010" w:rsidR="00036450" w:rsidRPr="00CB0055" w:rsidRDefault="00CB0055" w:rsidP="00E00B42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DB7C00CC9A7245789745F1AFA262324E"/>
              </w:placeholder>
              <w:temporary/>
              <w:showingPlcHdr/>
              <w15:appearance w15:val="hidden"/>
            </w:sdtPr>
            <w:sdtContent>
              <w:p w14:paraId="37E52B64" w14:textId="77777777" w:rsidR="004D3011" w:rsidRDefault="004D3011" w:rsidP="00E00B42">
                <w:r w:rsidRPr="004D3011">
                  <w:t>PHONE:</w:t>
                </w:r>
              </w:p>
            </w:sdtContent>
          </w:sdt>
          <w:p w14:paraId="6DBE7876" w14:textId="7F10D51E" w:rsidR="004D3011" w:rsidRDefault="00831C2D" w:rsidP="00E00B42">
            <w:r>
              <w:t>+27 68 597 9574</w:t>
            </w:r>
          </w:p>
          <w:p w14:paraId="6F90DD3A" w14:textId="77777777" w:rsidR="00831C2D" w:rsidRDefault="00831C2D" w:rsidP="00E00B42">
            <w:pPr>
              <w:rPr>
                <w:b w:val="0"/>
                <w:bCs w:val="0"/>
              </w:rPr>
            </w:pPr>
          </w:p>
          <w:p w14:paraId="5B20222D" w14:textId="364E293D" w:rsidR="004D3011" w:rsidRDefault="00000000" w:rsidP="00E00B42">
            <w:sdt>
              <w:sdtPr>
                <w:id w:val="-240260293"/>
                <w:placeholder>
                  <w:docPart w:val="60E82FC228934CEE9DD087350A5DD569"/>
                </w:placeholder>
                <w:temporary/>
                <w:showingPlcHdr/>
                <w15:appearance w15:val="hidden"/>
              </w:sdtPr>
              <w:sdtContent>
                <w:r w:rsidR="004D3011" w:rsidRPr="004D3011">
                  <w:t>EMAIL:</w:t>
                </w:r>
              </w:sdtContent>
            </w:sdt>
          </w:p>
          <w:p w14:paraId="7ACBFED9" w14:textId="2E5EE5B3" w:rsidR="00036450" w:rsidRDefault="00831C2D" w:rsidP="00E00B42">
            <w:pPr>
              <w:rPr>
                <w:b w:val="0"/>
                <w:bCs w:val="0"/>
                <w:color w:val="000000" w:themeColor="text1"/>
              </w:rPr>
            </w:pPr>
            <w:hyperlink r:id="rId9" w:history="1">
              <w:r w:rsidRPr="00062DE6">
                <w:rPr>
                  <w:rStyle w:val="Hyperlink"/>
                </w:rPr>
                <w:t>sinethembatompelo3@gmail.com</w:t>
              </w:r>
            </w:hyperlink>
          </w:p>
          <w:p w14:paraId="50D8442D" w14:textId="77777777" w:rsidR="00831C2D" w:rsidRDefault="00831C2D" w:rsidP="00E00B42">
            <w:pPr>
              <w:rPr>
                <w:b w:val="0"/>
                <w:bCs w:val="0"/>
                <w:color w:val="000000" w:themeColor="text1"/>
              </w:rPr>
            </w:pPr>
          </w:p>
          <w:p w14:paraId="07033810" w14:textId="3BB9BFEE" w:rsidR="00831C2D" w:rsidRDefault="00831C2D" w:rsidP="00E00B42">
            <w:pPr>
              <w:rPr>
                <w:b w:val="0"/>
                <w:bCs w:val="0"/>
                <w:color w:val="000000" w:themeColor="text1"/>
              </w:rPr>
            </w:pPr>
            <w:r>
              <w:rPr>
                <w:color w:val="000000" w:themeColor="text1"/>
              </w:rPr>
              <w:t>SOCIAL PLATFORMS:</w:t>
            </w:r>
          </w:p>
          <w:p w14:paraId="1D6FBDEE" w14:textId="15F8EC2C" w:rsidR="00831C2D" w:rsidRDefault="00831C2D" w:rsidP="00E00B42">
            <w:pPr>
              <w:rPr>
                <w:b w:val="0"/>
                <w:bCs w:val="0"/>
                <w:color w:val="000000" w:themeColor="text1"/>
              </w:rPr>
            </w:pPr>
          </w:p>
          <w:p w14:paraId="10D0954C" w14:textId="1D5CB9EA" w:rsidR="00831C2D" w:rsidRDefault="00831C2D" w:rsidP="00E00B42">
            <w:pPr>
              <w:rPr>
                <w:b w:val="0"/>
                <w:bCs w:val="0"/>
                <w:color w:val="000000" w:themeColor="text1"/>
              </w:rPr>
            </w:pPr>
            <w:r>
              <w:rPr>
                <w:color w:val="000000" w:themeColor="text1"/>
              </w:rPr>
              <w:t xml:space="preserve">GitHub: </w:t>
            </w:r>
            <w:hyperlink r:id="rId10" w:history="1">
              <w:r w:rsidRPr="00E00B42">
                <w:rPr>
                  <w:rStyle w:val="Hyperlink"/>
                  <w:b w:val="0"/>
                  <w:bCs w:val="0"/>
                </w:rPr>
                <w:t>Snax777</w:t>
              </w:r>
            </w:hyperlink>
          </w:p>
          <w:p w14:paraId="64A954C6" w14:textId="092806ED" w:rsidR="00831C2D" w:rsidRDefault="00E00B42" w:rsidP="00E00B42">
            <w:pPr>
              <w:rPr>
                <w:b w:val="0"/>
                <w:bCs w:val="0"/>
                <w:color w:val="000000" w:themeColor="text1"/>
              </w:rPr>
            </w:pPr>
            <w:r>
              <w:rPr>
                <w:color w:val="000000" w:themeColor="text1"/>
              </w:rPr>
              <w:t xml:space="preserve">LinkedIn: </w:t>
            </w:r>
            <w:hyperlink r:id="rId11" w:history="1">
              <w:r w:rsidRPr="00E00B42">
                <w:rPr>
                  <w:rStyle w:val="Hyperlink"/>
                  <w:b w:val="0"/>
                  <w:bCs w:val="0"/>
                </w:rPr>
                <w:t>Sinethemba Tompelo</w:t>
              </w:r>
            </w:hyperlink>
          </w:p>
          <w:p w14:paraId="5B754DE5" w14:textId="0FAE2363" w:rsidR="000E1A0E" w:rsidRPr="000E1A0E" w:rsidRDefault="000E1A0E" w:rsidP="00E00B42">
            <w:pPr>
              <w:rPr>
                <w:b w:val="0"/>
                <w:bCs w:val="0"/>
              </w:rPr>
            </w:pPr>
            <w:r w:rsidRPr="000E1A0E">
              <w:rPr>
                <w:color w:val="000000" w:themeColor="text1"/>
              </w:rPr>
              <w:t>Portfolio:</w:t>
            </w:r>
            <w:r>
              <w:rPr>
                <w:color w:val="000000" w:themeColor="text1"/>
              </w:rPr>
              <w:t xml:space="preserve"> </w:t>
            </w:r>
            <w:hyperlink r:id="rId12" w:history="1">
              <w:r w:rsidRPr="000E1A0E">
                <w:rPr>
                  <w:rStyle w:val="Hyperlink"/>
                  <w:b w:val="0"/>
                  <w:bCs w:val="0"/>
                </w:rPr>
                <w:t>snax777.github.io</w:t>
              </w:r>
            </w:hyperlink>
          </w:p>
          <w:p w14:paraId="7EFCB740" w14:textId="7054D880" w:rsidR="004D3011" w:rsidRDefault="00831C2D" w:rsidP="00E00B42">
            <w:pPr>
              <w:pStyle w:val="Heading3"/>
            </w:pPr>
            <w:r>
              <w:t>HObbies</w:t>
            </w:r>
          </w:p>
          <w:p w14:paraId="659C722C" w14:textId="46ECCDC1" w:rsidR="00831C2D" w:rsidRPr="00831C2D" w:rsidRDefault="00831C2D" w:rsidP="00E00B42"/>
          <w:p w14:paraId="18DE3925" w14:textId="5C625C69" w:rsidR="004D3011" w:rsidRPr="00E00B42" w:rsidRDefault="00831C2D" w:rsidP="00E00B42">
            <w:pPr>
              <w:pStyle w:val="ListParagraph"/>
              <w:numPr>
                <w:ilvl w:val="0"/>
                <w:numId w:val="1"/>
              </w:numPr>
              <w:rPr>
                <w:b w:val="0"/>
                <w:bCs w:val="0"/>
                <w:color w:val="000000" w:themeColor="text1"/>
              </w:rPr>
            </w:pPr>
            <w:r w:rsidRPr="00E00B42">
              <w:rPr>
                <w:color w:val="000000" w:themeColor="text1"/>
              </w:rPr>
              <w:t>Chess</w:t>
            </w:r>
          </w:p>
          <w:p w14:paraId="5A937D75" w14:textId="66546A04" w:rsidR="00831C2D" w:rsidRPr="00E00B42" w:rsidRDefault="00831C2D" w:rsidP="00E00B42">
            <w:pPr>
              <w:pStyle w:val="ListParagraph"/>
              <w:numPr>
                <w:ilvl w:val="0"/>
                <w:numId w:val="1"/>
              </w:numPr>
              <w:rPr>
                <w:b w:val="0"/>
                <w:bCs w:val="0"/>
                <w:color w:val="000000" w:themeColor="text1"/>
              </w:rPr>
            </w:pPr>
            <w:r w:rsidRPr="00E00B42">
              <w:rPr>
                <w:color w:val="000000" w:themeColor="text1"/>
              </w:rPr>
              <w:t>Reading</w:t>
            </w:r>
          </w:p>
          <w:p w14:paraId="3178CEAF" w14:textId="19F58A82" w:rsidR="00831C2D" w:rsidRPr="00E00B42" w:rsidRDefault="00831C2D" w:rsidP="00E00B42">
            <w:pPr>
              <w:pStyle w:val="ListParagraph"/>
              <w:numPr>
                <w:ilvl w:val="0"/>
                <w:numId w:val="1"/>
              </w:numPr>
              <w:rPr>
                <w:b w:val="0"/>
                <w:bCs w:val="0"/>
                <w:color w:val="000000" w:themeColor="text1"/>
              </w:rPr>
            </w:pPr>
            <w:r w:rsidRPr="00E00B42">
              <w:rPr>
                <w:color w:val="000000" w:themeColor="text1"/>
              </w:rPr>
              <w:t>Exercising</w:t>
            </w:r>
          </w:p>
          <w:p w14:paraId="5EFE1108" w14:textId="3D262316" w:rsidR="00831C2D" w:rsidRPr="00E00B42" w:rsidRDefault="00831C2D" w:rsidP="00E00B42">
            <w:pPr>
              <w:pStyle w:val="ListParagraph"/>
              <w:numPr>
                <w:ilvl w:val="0"/>
                <w:numId w:val="1"/>
              </w:numPr>
              <w:rPr>
                <w:b w:val="0"/>
                <w:bCs w:val="0"/>
                <w:color w:val="000000" w:themeColor="text1"/>
              </w:rPr>
            </w:pPr>
            <w:r w:rsidRPr="00E00B42">
              <w:rPr>
                <w:color w:val="000000" w:themeColor="text1"/>
              </w:rPr>
              <w:t>Gaming</w:t>
            </w:r>
          </w:p>
          <w:p w14:paraId="02FD1DA7" w14:textId="64740776" w:rsidR="00831C2D" w:rsidRPr="00E00B42" w:rsidRDefault="00831C2D" w:rsidP="00E00B42">
            <w:pPr>
              <w:pStyle w:val="ListParagraph"/>
              <w:numPr>
                <w:ilvl w:val="0"/>
                <w:numId w:val="1"/>
              </w:numPr>
              <w:rPr>
                <w:b w:val="0"/>
                <w:bCs w:val="0"/>
                <w:color w:val="000000" w:themeColor="text1"/>
              </w:rPr>
            </w:pPr>
            <w:r w:rsidRPr="00E00B42">
              <w:rPr>
                <w:color w:val="000000" w:themeColor="text1"/>
              </w:rPr>
              <w:t>Coding</w:t>
            </w:r>
          </w:p>
          <w:p w14:paraId="5BBB50B9" w14:textId="6A817859" w:rsidR="00831C2D" w:rsidRPr="004D3011" w:rsidRDefault="00831C2D" w:rsidP="00E00B42"/>
        </w:tc>
        <w:tc>
          <w:tcPr>
            <w:tcW w:w="750" w:type="dxa"/>
            <w:shd w:val="clear" w:color="auto" w:fill="FFFFFF" w:themeFill="background1"/>
          </w:tcPr>
          <w:p w14:paraId="3C14B09C" w14:textId="77777777" w:rsidR="001B2ABD" w:rsidRDefault="001B2ABD" w:rsidP="00E00B42">
            <w:pPr>
              <w:tabs>
                <w:tab w:val="left" w:pos="9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743" w:type="dxa"/>
            <w:shd w:val="clear" w:color="auto" w:fill="FFFFFF" w:themeFill="background1"/>
          </w:tcPr>
          <w:sdt>
            <w:sdtPr>
              <w:id w:val="1049110328"/>
              <w:placeholder>
                <w:docPart w:val="570292911ED4452286EA56702BECAA5C"/>
              </w:placeholder>
              <w:temporary/>
              <w:showingPlcHdr/>
              <w15:appearance w15:val="hidden"/>
            </w:sdtPr>
            <w:sdtContent>
              <w:p w14:paraId="00C81DA1" w14:textId="77777777" w:rsidR="001B2ABD" w:rsidRDefault="00E25A26" w:rsidP="00E00B42">
                <w:pPr>
                  <w:pStyle w:val="Heading2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036450">
                  <w:t>EDUCATION</w:t>
                </w:r>
              </w:p>
            </w:sdtContent>
          </w:sdt>
          <w:p w14:paraId="18254B82" w14:textId="3617B94C" w:rsidR="00036450" w:rsidRPr="00036450" w:rsidRDefault="00D52D4E" w:rsidP="00E00B42">
            <w:pPr>
              <w:pStyle w:val="Heading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Athlone Boys’ High School</w:t>
            </w:r>
          </w:p>
          <w:p w14:paraId="31FF90C9" w14:textId="3FA4E9F4" w:rsidR="004D3011" w:rsidRDefault="00D52D4E" w:rsidP="00E00B42">
            <w:pPr>
              <w:pStyle w:val="Da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February 2016</w:t>
            </w:r>
            <w:r w:rsidR="00036450" w:rsidRPr="00B359E4">
              <w:t xml:space="preserve"> </w:t>
            </w:r>
            <w:r>
              <w:t>– December 2020</w:t>
            </w:r>
          </w:p>
          <w:p w14:paraId="632BDDE3" w14:textId="77777777" w:rsidR="00D52D4E" w:rsidRDefault="00D52D4E" w:rsidP="00E00B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53CE36B" w14:textId="2412E3C8" w:rsidR="00036450" w:rsidRPr="00D52D4E" w:rsidRDefault="00DE5AE1" w:rsidP="00E00B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18"/>
              </w:rPr>
            </w:pPr>
            <w:r>
              <w:rPr>
                <w:szCs w:val="18"/>
              </w:rPr>
              <w:t>I acquired</w:t>
            </w:r>
            <w:r w:rsidR="00D52D4E" w:rsidRPr="00D52D4E">
              <w:rPr>
                <w:szCs w:val="18"/>
              </w:rPr>
              <w:t xml:space="preserve"> 76% in Mathematics </w:t>
            </w:r>
            <w:r w:rsidR="00D52D4E">
              <w:rPr>
                <w:szCs w:val="18"/>
              </w:rPr>
              <w:t>i</w:t>
            </w:r>
            <w:r w:rsidR="00D52D4E" w:rsidRPr="00D52D4E">
              <w:rPr>
                <w:szCs w:val="18"/>
              </w:rPr>
              <w:t>n my final year and represented my school in the Individual</w:t>
            </w:r>
            <w:r w:rsidR="00D52D4E">
              <w:rPr>
                <w:szCs w:val="18"/>
              </w:rPr>
              <w:t>s</w:t>
            </w:r>
            <w:r w:rsidR="00D52D4E" w:rsidRPr="00D52D4E">
              <w:rPr>
                <w:szCs w:val="18"/>
              </w:rPr>
              <w:t xml:space="preserve"> Provincial Chess Tournament in 2019.</w:t>
            </w:r>
          </w:p>
          <w:sdt>
            <w:sdtPr>
              <w:id w:val="1001553383"/>
              <w:placeholder>
                <w:docPart w:val="63C75C796E8743619CBF4BB0D4EF1F6B"/>
              </w:placeholder>
              <w:temporary/>
              <w:showingPlcHdr/>
              <w15:appearance w15:val="hidden"/>
            </w:sdtPr>
            <w:sdtContent>
              <w:p w14:paraId="7BED5609" w14:textId="77777777" w:rsidR="00036450" w:rsidRDefault="00036450" w:rsidP="00E00B42">
                <w:pPr>
                  <w:pStyle w:val="Heading2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036450">
                  <w:t>WORK EXPERIENCE</w:t>
                </w:r>
              </w:p>
            </w:sdtContent>
          </w:sdt>
          <w:p w14:paraId="5B0A9320" w14:textId="5B526D01" w:rsidR="00036450" w:rsidRDefault="00D52D4E" w:rsidP="00E00B42">
            <w:pPr>
              <w:pStyle w:val="Heading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t>Ogilvy SA</w:t>
            </w:r>
            <w:r w:rsidR="00036450">
              <w:t xml:space="preserve"> </w:t>
            </w:r>
            <w:r>
              <w:t>- Junior Data Scientist</w:t>
            </w:r>
            <w:r w:rsidR="00E00B42">
              <w:t xml:space="preserve"> | Junior Data Analyst</w:t>
            </w:r>
          </w:p>
          <w:p w14:paraId="3FBB1634" w14:textId="11F2417E" w:rsidR="00036450" w:rsidRPr="00036450" w:rsidRDefault="00D52D4E" w:rsidP="00E00B42">
            <w:pPr>
              <w:pStyle w:val="Da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March 2024 </w:t>
            </w:r>
            <w:r w:rsidR="00036450" w:rsidRPr="00036450">
              <w:t>–</w:t>
            </w:r>
            <w:r>
              <w:t xml:space="preserve"> Present</w:t>
            </w:r>
          </w:p>
          <w:p w14:paraId="6CEB8F71" w14:textId="77777777" w:rsidR="004D3011" w:rsidRDefault="004D3011" w:rsidP="00E00B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15B754BC" w14:textId="2FDD06FC" w:rsidR="00D52D4E" w:rsidRDefault="00F90C23" w:rsidP="00E00B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0CEF">
              <w:rPr>
                <w:noProof/>
                <w:color w:val="000000" w:themeColor="text1"/>
              </w:rPr>
              <w:drawing>
                <wp:anchor distT="0" distB="0" distL="114300" distR="114300" simplePos="0" relativeHeight="251658240" behindDoc="0" locked="0" layoutInCell="1" allowOverlap="1" wp14:anchorId="5966232D" wp14:editId="42CA7E08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843915</wp:posOffset>
                  </wp:positionV>
                  <wp:extent cx="4030980" cy="1866900"/>
                  <wp:effectExtent l="0" t="0" r="7620" b="0"/>
                  <wp:wrapTopAndBottom/>
                  <wp:docPr id="12" name="Chart 12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52D4E">
              <w:t>Acquire data for analysis</w:t>
            </w:r>
            <w:r>
              <w:t xml:space="preserve">, </w:t>
            </w:r>
            <w:r w:rsidR="00D52D4E">
              <w:t>visualization</w:t>
            </w:r>
            <w:r>
              <w:t>, and conduct data experiments</w:t>
            </w:r>
            <w:r w:rsidR="00D52D4E">
              <w:t xml:space="preserve"> to provide valuable insights </w:t>
            </w:r>
            <w:r w:rsidR="002E2E99">
              <w:t>into</w:t>
            </w:r>
            <w:r w:rsidR="00D52D4E">
              <w:t xml:space="preserve"> businesses &amp; create machine learning models for businesses to use to solve problems</w:t>
            </w:r>
          </w:p>
          <w:sdt>
            <w:sdtPr>
              <w:id w:val="1669594239"/>
              <w:placeholder>
                <w:docPart w:val="5DF317A22B434526A6ABD6C816516D48"/>
              </w:placeholder>
              <w:temporary/>
              <w:showingPlcHdr/>
              <w15:appearance w15:val="hidden"/>
            </w:sdtPr>
            <w:sdtContent>
              <w:p w14:paraId="23EAD0DF" w14:textId="77777777" w:rsidR="00036450" w:rsidRDefault="00180329" w:rsidP="00E00B42">
                <w:pPr>
                  <w:pStyle w:val="Heading2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14:paraId="025BC75E" w14:textId="152133DD" w:rsidR="00036450" w:rsidRPr="004D3011" w:rsidRDefault="00036450" w:rsidP="00E00B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</w:p>
        </w:tc>
      </w:tr>
    </w:tbl>
    <w:p w14:paraId="033729BA" w14:textId="1CE1732E" w:rsidR="007B4698" w:rsidRDefault="007B4698" w:rsidP="000C45FF">
      <w:pPr>
        <w:tabs>
          <w:tab w:val="left" w:pos="990"/>
        </w:tabs>
      </w:pPr>
    </w:p>
    <w:sectPr w:rsidR="007B4698" w:rsidSect="000C45FF">
      <w:headerReference w:type="defaul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DE12A1" w14:textId="77777777" w:rsidR="00FF71EE" w:rsidRDefault="00FF71EE" w:rsidP="000C45FF">
      <w:r>
        <w:separator/>
      </w:r>
    </w:p>
  </w:endnote>
  <w:endnote w:type="continuationSeparator" w:id="0">
    <w:p w14:paraId="36817C43" w14:textId="77777777" w:rsidR="00FF71EE" w:rsidRDefault="00FF71EE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86E611" w14:textId="77777777" w:rsidR="00FF71EE" w:rsidRDefault="00FF71EE" w:rsidP="000C45FF">
      <w:r>
        <w:separator/>
      </w:r>
    </w:p>
  </w:footnote>
  <w:footnote w:type="continuationSeparator" w:id="0">
    <w:p w14:paraId="043DC046" w14:textId="77777777" w:rsidR="00FF71EE" w:rsidRDefault="00FF71EE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08B40A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51141D7" wp14:editId="3217B970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462A07"/>
    <w:multiLevelType w:val="hybridMultilevel"/>
    <w:tmpl w:val="73D4166E"/>
    <w:lvl w:ilvl="0" w:tplc="1C06579C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  <w:b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4662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removePersonalInformation/>
  <w:removeDateAndTime/>
  <w:doNotDisplayPageBoundarie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8FB"/>
    <w:rsid w:val="00036450"/>
    <w:rsid w:val="00094499"/>
    <w:rsid w:val="000C45FF"/>
    <w:rsid w:val="000E1A0E"/>
    <w:rsid w:val="000E3FD1"/>
    <w:rsid w:val="000E4B46"/>
    <w:rsid w:val="00112054"/>
    <w:rsid w:val="001317D8"/>
    <w:rsid w:val="00134F2B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6CF7"/>
    <w:rsid w:val="00281FD5"/>
    <w:rsid w:val="002E2E99"/>
    <w:rsid w:val="002F26B2"/>
    <w:rsid w:val="0030481B"/>
    <w:rsid w:val="003156FC"/>
    <w:rsid w:val="003254B5"/>
    <w:rsid w:val="00347DD0"/>
    <w:rsid w:val="0037121F"/>
    <w:rsid w:val="003910D8"/>
    <w:rsid w:val="003A6B7D"/>
    <w:rsid w:val="003B06CA"/>
    <w:rsid w:val="003E149F"/>
    <w:rsid w:val="004071FC"/>
    <w:rsid w:val="00445947"/>
    <w:rsid w:val="004813B3"/>
    <w:rsid w:val="00496591"/>
    <w:rsid w:val="004C63E4"/>
    <w:rsid w:val="004D3011"/>
    <w:rsid w:val="005262AC"/>
    <w:rsid w:val="005E39D5"/>
    <w:rsid w:val="00600670"/>
    <w:rsid w:val="0062123A"/>
    <w:rsid w:val="00646E75"/>
    <w:rsid w:val="006771D0"/>
    <w:rsid w:val="006D4E58"/>
    <w:rsid w:val="006F4B11"/>
    <w:rsid w:val="00715FCB"/>
    <w:rsid w:val="00743101"/>
    <w:rsid w:val="00764C9F"/>
    <w:rsid w:val="007775E1"/>
    <w:rsid w:val="007867A0"/>
    <w:rsid w:val="007927F5"/>
    <w:rsid w:val="007B4698"/>
    <w:rsid w:val="007D2670"/>
    <w:rsid w:val="007E38FB"/>
    <w:rsid w:val="00802CA0"/>
    <w:rsid w:val="00831C2D"/>
    <w:rsid w:val="008A75F2"/>
    <w:rsid w:val="009260CD"/>
    <w:rsid w:val="00940A66"/>
    <w:rsid w:val="00952C25"/>
    <w:rsid w:val="009F2C23"/>
    <w:rsid w:val="00A2118D"/>
    <w:rsid w:val="00A91223"/>
    <w:rsid w:val="00AD0A50"/>
    <w:rsid w:val="00AD76E2"/>
    <w:rsid w:val="00B20152"/>
    <w:rsid w:val="00B359E4"/>
    <w:rsid w:val="00B57D98"/>
    <w:rsid w:val="00B70850"/>
    <w:rsid w:val="00C066B6"/>
    <w:rsid w:val="00C37BA1"/>
    <w:rsid w:val="00C4674C"/>
    <w:rsid w:val="00C506CF"/>
    <w:rsid w:val="00C71297"/>
    <w:rsid w:val="00C72BED"/>
    <w:rsid w:val="00C9578B"/>
    <w:rsid w:val="00CB0055"/>
    <w:rsid w:val="00D2522B"/>
    <w:rsid w:val="00D27338"/>
    <w:rsid w:val="00D422DE"/>
    <w:rsid w:val="00D52D4E"/>
    <w:rsid w:val="00D5459D"/>
    <w:rsid w:val="00DA1F4D"/>
    <w:rsid w:val="00DD172A"/>
    <w:rsid w:val="00DE5AE1"/>
    <w:rsid w:val="00E00B42"/>
    <w:rsid w:val="00E25A26"/>
    <w:rsid w:val="00E33583"/>
    <w:rsid w:val="00E4381A"/>
    <w:rsid w:val="00E55D74"/>
    <w:rsid w:val="00E84B23"/>
    <w:rsid w:val="00EB5B95"/>
    <w:rsid w:val="00F60274"/>
    <w:rsid w:val="00F77FB9"/>
    <w:rsid w:val="00F84709"/>
    <w:rsid w:val="00F84920"/>
    <w:rsid w:val="00F90C23"/>
    <w:rsid w:val="00FB068F"/>
    <w:rsid w:val="00FF7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5A85B72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table" w:styleId="PlainTable4">
    <w:name w:val="Plain Table 4"/>
    <w:basedOn w:val="TableNormal"/>
    <w:uiPriority w:val="44"/>
    <w:rsid w:val="00831C2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semiHidden/>
    <w:qFormat/>
    <w:rsid w:val="00831C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chart" Target="charts/chart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https://snax777.github.io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linkedin.com/in/sinethemba-tompelo-696739237/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github.com/Snax777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sinethembatompelo3@gmail.com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inethemba\AppData\Local\Microsoft\Office\16.0\DTS\en-ZA%7bCD50769C-394D-4426-B678-72960EE827EF%7d\%7b91DE3DBD-653A-4671-BACF-AA1DE3561C1D%7dtf00546271_win32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925087710892123"/>
          <c:y val="0"/>
          <c:w val="0.80138048159801523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gradFill rotWithShape="1">
              <a:gsLst>
                <a:gs pos="0">
                  <a:schemeClr val="dk1">
                    <a:tint val="88500"/>
                    <a:satMod val="103000"/>
                    <a:lumMod val="102000"/>
                    <a:tint val="94000"/>
                  </a:schemeClr>
                </a:gs>
                <a:gs pos="50000">
                  <a:schemeClr val="dk1">
                    <a:tint val="88500"/>
                    <a:satMod val="110000"/>
                    <a:lumMod val="100000"/>
                    <a:shade val="100000"/>
                  </a:schemeClr>
                </a:gs>
                <a:gs pos="100000">
                  <a:schemeClr val="dk1">
                    <a:tint val="885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Sheet1!$A$2:$A$9</c:f>
              <c:strCache>
                <c:ptCount val="8"/>
                <c:pt idx="0">
                  <c:v>Data Analysis</c:v>
                </c:pt>
                <c:pt idx="1">
                  <c:v>Data Visualisation</c:v>
                </c:pt>
                <c:pt idx="2">
                  <c:v>Math</c:v>
                </c:pt>
                <c:pt idx="3">
                  <c:v>Communication</c:v>
                </c:pt>
                <c:pt idx="4">
                  <c:v>Programming/Coding (Python)</c:v>
                </c:pt>
                <c:pt idx="5">
                  <c:v>Machine Learning</c:v>
                </c:pt>
                <c:pt idx="6">
                  <c:v>Web Scraping</c:v>
                </c:pt>
                <c:pt idx="7">
                  <c:v>Data Wrangling</c:v>
                </c:pt>
              </c:strCache>
            </c:strRef>
          </c:cat>
          <c:val>
            <c:numRef>
              <c:f>Sheet1!$B$2:$B$9</c:f>
              <c:numCache>
                <c:formatCode>General</c:formatCode>
                <c:ptCount val="8"/>
                <c:pt idx="0">
                  <c:v>0.8</c:v>
                </c:pt>
                <c:pt idx="1">
                  <c:v>0.95</c:v>
                </c:pt>
                <c:pt idx="2">
                  <c:v>0.76</c:v>
                </c:pt>
                <c:pt idx="3">
                  <c:v>0.7</c:v>
                </c:pt>
                <c:pt idx="4">
                  <c:v>1</c:v>
                </c:pt>
                <c:pt idx="5">
                  <c:v>0.71</c:v>
                </c:pt>
                <c:pt idx="6">
                  <c:v>0.85</c:v>
                </c:pt>
                <c:pt idx="7">
                  <c:v>0.9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0.0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tx1">
        <a:lumMod val="85000"/>
        <a:lumOff val="15000"/>
      </a:schemeClr>
    </a:soli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2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ize="5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9DB23E0F9C6F4F0AA2FAD41E670EDF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5E19C7-1F72-443A-95B6-ED1067D98053}"/>
      </w:docPartPr>
      <w:docPartBody>
        <w:p w:rsidR="00871E1C" w:rsidRDefault="00000000">
          <w:pPr>
            <w:pStyle w:val="9DB23E0F9C6F4F0AA2FAD41E670EDFAA"/>
          </w:pPr>
          <w:r w:rsidRPr="00D5459D">
            <w:t>Profile</w:t>
          </w:r>
        </w:p>
      </w:docPartBody>
    </w:docPart>
    <w:docPart>
      <w:docPartPr>
        <w:name w:val="4486A4A46FD2460EAD07285EA24131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7BCABE-3935-46C0-B133-EC4DAF3B5BB3}"/>
      </w:docPartPr>
      <w:docPartBody>
        <w:p w:rsidR="00871E1C" w:rsidRDefault="00000000">
          <w:pPr>
            <w:pStyle w:val="4486A4A46FD2460EAD07285EA24131C9"/>
          </w:pPr>
          <w:r w:rsidRPr="00CB0055">
            <w:t>Contact</w:t>
          </w:r>
        </w:p>
      </w:docPartBody>
    </w:docPart>
    <w:docPart>
      <w:docPartPr>
        <w:name w:val="DB7C00CC9A7245789745F1AFA26232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31789D-7AD3-4F14-80F5-48794148DAC5}"/>
      </w:docPartPr>
      <w:docPartBody>
        <w:p w:rsidR="00871E1C" w:rsidRDefault="00000000">
          <w:pPr>
            <w:pStyle w:val="DB7C00CC9A7245789745F1AFA262324E"/>
          </w:pPr>
          <w:r w:rsidRPr="004D3011">
            <w:t>PHONE:</w:t>
          </w:r>
        </w:p>
      </w:docPartBody>
    </w:docPart>
    <w:docPart>
      <w:docPartPr>
        <w:name w:val="60E82FC228934CEE9DD087350A5DD5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7D78F5-0052-4D9B-90A1-177080C77946}"/>
      </w:docPartPr>
      <w:docPartBody>
        <w:p w:rsidR="00871E1C" w:rsidRDefault="00000000">
          <w:pPr>
            <w:pStyle w:val="60E82FC228934CEE9DD087350A5DD569"/>
          </w:pPr>
          <w:r w:rsidRPr="004D3011">
            <w:t>EMAIL:</w:t>
          </w:r>
        </w:p>
      </w:docPartBody>
    </w:docPart>
    <w:docPart>
      <w:docPartPr>
        <w:name w:val="570292911ED4452286EA56702BECAA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1A3A01-637D-45C2-BFCB-7BC4AB19D609}"/>
      </w:docPartPr>
      <w:docPartBody>
        <w:p w:rsidR="00871E1C" w:rsidRDefault="00000000">
          <w:pPr>
            <w:pStyle w:val="570292911ED4452286EA56702BECAA5C"/>
          </w:pPr>
          <w:r w:rsidRPr="00036450">
            <w:t>EDUCATION</w:t>
          </w:r>
        </w:p>
      </w:docPartBody>
    </w:docPart>
    <w:docPart>
      <w:docPartPr>
        <w:name w:val="63C75C796E8743619CBF4BB0D4EF1F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29B20B-72A9-43FB-8DFF-0366DB588B1D}"/>
      </w:docPartPr>
      <w:docPartBody>
        <w:p w:rsidR="00871E1C" w:rsidRDefault="00000000">
          <w:pPr>
            <w:pStyle w:val="63C75C796E8743619CBF4BB0D4EF1F6B"/>
          </w:pPr>
          <w:r w:rsidRPr="00036450">
            <w:t>WORK EXPERIENCE</w:t>
          </w:r>
        </w:p>
      </w:docPartBody>
    </w:docPart>
    <w:docPart>
      <w:docPartPr>
        <w:name w:val="5DF317A22B434526A6ABD6C816516D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58A3E8-3CE9-44F4-B5A9-51D54E8D6E2F}"/>
      </w:docPartPr>
      <w:docPartBody>
        <w:p w:rsidR="00871E1C" w:rsidRDefault="00000000">
          <w:pPr>
            <w:pStyle w:val="5DF317A22B434526A6ABD6C816516D48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A00"/>
    <w:rsid w:val="002F26B2"/>
    <w:rsid w:val="002F2FD7"/>
    <w:rsid w:val="00871E1C"/>
    <w:rsid w:val="008A75F2"/>
    <w:rsid w:val="00A722E3"/>
    <w:rsid w:val="00B82A00"/>
    <w:rsid w:val="00BA1FC4"/>
    <w:rsid w:val="00E33583"/>
    <w:rsid w:val="00F803CF"/>
    <w:rsid w:val="00F84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ZA" w:eastAsia="en-Z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871E1C"/>
    <w:pPr>
      <w:keepNext/>
      <w:keepLines/>
      <w:pBdr>
        <w:bottom w:val="single" w:sz="8" w:space="1" w:color="156082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kern w:val="0"/>
      <w:szCs w:val="26"/>
      <w:lang w:val="en-US"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DB23E0F9C6F4F0AA2FAD41E670EDFAA">
    <w:name w:val="9DB23E0F9C6F4F0AA2FAD41E670EDFAA"/>
  </w:style>
  <w:style w:type="paragraph" w:customStyle="1" w:styleId="4486A4A46FD2460EAD07285EA24131C9">
    <w:name w:val="4486A4A46FD2460EAD07285EA24131C9"/>
  </w:style>
  <w:style w:type="paragraph" w:customStyle="1" w:styleId="DB7C00CC9A7245789745F1AFA262324E">
    <w:name w:val="DB7C00CC9A7245789745F1AFA262324E"/>
  </w:style>
  <w:style w:type="paragraph" w:customStyle="1" w:styleId="60E82FC228934CEE9DD087350A5DD569">
    <w:name w:val="60E82FC228934CEE9DD087350A5DD569"/>
  </w:style>
  <w:style w:type="character" w:styleId="Hyperlink">
    <w:name w:val="Hyperlink"/>
    <w:basedOn w:val="DefaultParagraphFont"/>
    <w:uiPriority w:val="99"/>
    <w:unhideWhenUsed/>
    <w:rPr>
      <w:color w:val="BF4E14" w:themeColor="accent2" w:themeShade="BF"/>
      <w:u w:val="single"/>
    </w:rPr>
  </w:style>
  <w:style w:type="paragraph" w:customStyle="1" w:styleId="570292911ED4452286EA56702BECAA5C">
    <w:name w:val="570292911ED4452286EA56702BECAA5C"/>
  </w:style>
  <w:style w:type="paragraph" w:customStyle="1" w:styleId="63C75C796E8743619CBF4BB0D4EF1F6B">
    <w:name w:val="63C75C796E8743619CBF4BB0D4EF1F6B"/>
  </w:style>
  <w:style w:type="character" w:customStyle="1" w:styleId="Heading2Char">
    <w:name w:val="Heading 2 Char"/>
    <w:basedOn w:val="DefaultParagraphFont"/>
    <w:link w:val="Heading2"/>
    <w:uiPriority w:val="9"/>
    <w:rsid w:val="00871E1C"/>
    <w:rPr>
      <w:rFonts w:asciiTheme="majorHAnsi" w:eastAsiaTheme="majorEastAsia" w:hAnsiTheme="majorHAnsi" w:cstheme="majorBidi"/>
      <w:b/>
      <w:bCs/>
      <w:caps/>
      <w:kern w:val="0"/>
      <w:szCs w:val="26"/>
      <w:lang w:val="en-US" w:eastAsia="ja-JP"/>
      <w14:ligatures w14:val="none"/>
    </w:rPr>
  </w:style>
  <w:style w:type="paragraph" w:customStyle="1" w:styleId="5DF317A22B434526A6ABD6C816516D48">
    <w:name w:val="5DF317A22B434526A6ABD6C816516D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{91DE3DBD-653A-4671-BACF-AA1DE3561C1D}tf00546271_win32</Template>
  <TotalTime>0</TotalTime>
  <Pages>1</Pages>
  <Words>204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2025-01-11T16:53:00Z</dcterms:created>
  <dcterms:modified xsi:type="dcterms:W3CDTF">2025-01-21T11:55:00Z</dcterms:modified>
</cp:coreProperties>
</file>